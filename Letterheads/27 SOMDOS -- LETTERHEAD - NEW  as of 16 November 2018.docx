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38F" w:rsidRDefault="0019638F" w:rsidP="00A3085E">
      <w:pPr>
        <w:spacing w:after="0" w:line="240" w:lineRule="auto"/>
        <w:contextualSpacing/>
      </w:pPr>
    </w:p>
    <w:p w:rsidR="00A3085E" w:rsidRDefault="0010032F" w:rsidP="00A3085E">
      <w:pPr>
        <w:spacing w:line="240" w:lineRule="auto"/>
        <w:contextualSpacing/>
        <w:jc w:val="right"/>
      </w:pPr>
      <w:r>
        <w:t>DATE</w:t>
      </w:r>
    </w:p>
    <w:p w:rsidR="00A3085E" w:rsidRDefault="00A3085E" w:rsidP="00A3085E">
      <w:pPr>
        <w:spacing w:line="240" w:lineRule="auto"/>
        <w:contextualSpacing/>
        <w:rPr>
          <w:rFonts w:eastAsia="Calibri"/>
          <w:szCs w:val="24"/>
        </w:rPr>
      </w:pPr>
      <w:r w:rsidRPr="00C740EC">
        <w:rPr>
          <w:rFonts w:eastAsia="Calibri"/>
          <w:szCs w:val="24"/>
        </w:rPr>
        <w:t xml:space="preserve">MEMORANDUM FOR  </w:t>
      </w:r>
    </w:p>
    <w:p w:rsidR="00A3085E" w:rsidRPr="00A3085E" w:rsidRDefault="00A3085E" w:rsidP="00A3085E">
      <w:pPr>
        <w:spacing w:line="240" w:lineRule="auto"/>
        <w:contextualSpacing/>
      </w:pPr>
    </w:p>
    <w:p w:rsidR="00A3085E" w:rsidRPr="00C740EC" w:rsidRDefault="00A3085E" w:rsidP="00A3085E">
      <w:pPr>
        <w:spacing w:line="240" w:lineRule="auto"/>
        <w:contextualSpacing/>
        <w:rPr>
          <w:rFonts w:eastAsia="Calibri"/>
          <w:szCs w:val="24"/>
        </w:rPr>
      </w:pPr>
      <w:r w:rsidRPr="00C740EC">
        <w:rPr>
          <w:rFonts w:eastAsia="Calibri"/>
          <w:szCs w:val="24"/>
        </w:rPr>
        <w:t xml:space="preserve">FROM:  </w:t>
      </w:r>
      <w:r w:rsidR="0010032F">
        <w:rPr>
          <w:rFonts w:eastAsia="Calibri"/>
          <w:szCs w:val="24"/>
        </w:rPr>
        <w:t>27 SOMDOS/???</w:t>
      </w:r>
    </w:p>
    <w:p w:rsidR="00A3085E" w:rsidRPr="00C740EC" w:rsidRDefault="00A3085E" w:rsidP="00A3085E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br/>
      </w:r>
      <w:r w:rsidRPr="00C740EC">
        <w:rPr>
          <w:rFonts w:eastAsia="Calibri"/>
          <w:szCs w:val="24"/>
        </w:rPr>
        <w:t xml:space="preserve">SUBJECT:  </w:t>
      </w:r>
    </w:p>
    <w:p w:rsidR="00A3085E" w:rsidRDefault="00A3085E" w:rsidP="00A3085E">
      <w:pPr>
        <w:spacing w:line="240" w:lineRule="auto"/>
        <w:contextualSpacing/>
        <w:rPr>
          <w:rFonts w:eastAsia="Calibri"/>
          <w:szCs w:val="24"/>
        </w:rPr>
      </w:pPr>
    </w:p>
    <w:p w:rsidR="00BE576E" w:rsidRDefault="00A3085E" w:rsidP="003A556F">
      <w:pPr>
        <w:spacing w:line="240" w:lineRule="auto"/>
        <w:contextualSpacing/>
        <w:rPr>
          <w:rFonts w:eastAsia="Calibri"/>
          <w:szCs w:val="24"/>
        </w:rPr>
      </w:pPr>
      <w:r w:rsidRPr="00C740EC">
        <w:rPr>
          <w:rFonts w:eastAsia="Calibri"/>
          <w:szCs w:val="24"/>
        </w:rPr>
        <w:t xml:space="preserve">1.  </w:t>
      </w:r>
    </w:p>
    <w:p w:rsidR="0010032F" w:rsidRDefault="0010032F" w:rsidP="003A556F">
      <w:pPr>
        <w:spacing w:line="240" w:lineRule="auto"/>
        <w:contextualSpacing/>
        <w:rPr>
          <w:rFonts w:eastAsia="Calibri"/>
          <w:szCs w:val="24"/>
        </w:rPr>
      </w:pPr>
    </w:p>
    <w:p w:rsidR="00BE576E" w:rsidRDefault="00BE576E" w:rsidP="000B507E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t xml:space="preserve">2.  </w:t>
      </w:r>
      <w:r w:rsidR="000B507E">
        <w:rPr>
          <w:rFonts w:eastAsia="Calibri"/>
          <w:szCs w:val="24"/>
        </w:rPr>
        <w:t>.</w:t>
      </w:r>
    </w:p>
    <w:p w:rsidR="000B507E" w:rsidRDefault="000B507E" w:rsidP="000B507E">
      <w:pPr>
        <w:spacing w:line="240" w:lineRule="auto"/>
        <w:contextualSpacing/>
        <w:rPr>
          <w:rFonts w:eastAsia="Calibri"/>
          <w:szCs w:val="24"/>
        </w:rPr>
      </w:pPr>
    </w:p>
    <w:p w:rsidR="000B507E" w:rsidRDefault="000B507E" w:rsidP="000B507E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t xml:space="preserve">3.  </w:t>
      </w:r>
    </w:p>
    <w:p w:rsidR="0010032F" w:rsidRDefault="0010032F" w:rsidP="000B507E">
      <w:pPr>
        <w:spacing w:line="240" w:lineRule="auto"/>
        <w:contextualSpacing/>
        <w:rPr>
          <w:rFonts w:eastAsia="Calibri"/>
          <w:szCs w:val="24"/>
        </w:rPr>
      </w:pPr>
    </w:p>
    <w:p w:rsidR="00DE384B" w:rsidRDefault="000B507E" w:rsidP="003A556F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t xml:space="preserve">4.  </w:t>
      </w: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</w:p>
    <w:p w:rsidR="0010032F" w:rsidRDefault="0010032F" w:rsidP="003A556F">
      <w:pPr>
        <w:spacing w:line="240" w:lineRule="auto"/>
        <w:contextualSpacing/>
        <w:rPr>
          <w:rFonts w:eastAsia="Calibri"/>
          <w:szCs w:val="24"/>
        </w:rPr>
      </w:pP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 w:rsidR="0010032F">
        <w:rPr>
          <w:rFonts w:eastAsia="Calibri"/>
          <w:szCs w:val="24"/>
        </w:rPr>
        <w:t>RENAE R. DENELSBECK, Lt Col, USAF, NC</w:t>
      </w: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>
        <w:rPr>
          <w:rFonts w:eastAsia="Calibri"/>
          <w:szCs w:val="24"/>
        </w:rPr>
        <w:tab/>
      </w:r>
      <w:r w:rsidR="0010032F">
        <w:rPr>
          <w:rFonts w:eastAsia="Calibri"/>
          <w:szCs w:val="24"/>
        </w:rPr>
        <w:t>Commander</w:t>
      </w:r>
    </w:p>
    <w:p w:rsidR="000B507E" w:rsidRDefault="000B507E" w:rsidP="003A556F">
      <w:pPr>
        <w:spacing w:line="240" w:lineRule="auto"/>
        <w:contextualSpacing/>
        <w:rPr>
          <w:rFonts w:eastAsia="Calibri"/>
          <w:szCs w:val="24"/>
        </w:rPr>
      </w:pPr>
    </w:p>
    <w:p w:rsidR="00DE384B" w:rsidRDefault="00DE384B" w:rsidP="00DE384B">
      <w:pPr>
        <w:spacing w:after="0" w:line="240" w:lineRule="auto"/>
        <w:contextualSpacing/>
        <w:rPr>
          <w:rFonts w:eastAsia="Calibri"/>
          <w:szCs w:val="24"/>
        </w:rPr>
      </w:pPr>
    </w:p>
    <w:p w:rsidR="00DE384B" w:rsidRDefault="00DE384B" w:rsidP="00A3085E">
      <w:pPr>
        <w:spacing w:after="0" w:line="240" w:lineRule="auto"/>
        <w:ind w:left="4320" w:firstLine="720"/>
        <w:contextualSpacing/>
        <w:rPr>
          <w:rFonts w:eastAsia="Calibri"/>
          <w:szCs w:val="24"/>
        </w:rPr>
      </w:pPr>
    </w:p>
    <w:p w:rsidR="00DE384B" w:rsidRDefault="00DE384B" w:rsidP="00A3085E">
      <w:pPr>
        <w:spacing w:after="0" w:line="240" w:lineRule="auto"/>
        <w:ind w:left="4320" w:firstLine="720"/>
        <w:contextualSpacing/>
        <w:rPr>
          <w:rFonts w:eastAsia="Calibri"/>
          <w:szCs w:val="24"/>
        </w:rPr>
      </w:pPr>
    </w:p>
    <w:p w:rsidR="00DE384B" w:rsidRDefault="00DE384B" w:rsidP="00A3085E">
      <w:pPr>
        <w:spacing w:after="0" w:line="240" w:lineRule="auto"/>
        <w:ind w:left="4320" w:firstLine="720"/>
        <w:contextualSpacing/>
        <w:rPr>
          <w:rFonts w:eastAsia="Calibri"/>
          <w:szCs w:val="24"/>
        </w:rPr>
      </w:pPr>
    </w:p>
    <w:p w:rsidR="00DE384B" w:rsidRDefault="00DE384B" w:rsidP="00A3085E">
      <w:pPr>
        <w:spacing w:after="0" w:line="240" w:lineRule="auto"/>
        <w:ind w:left="4320" w:firstLine="720"/>
        <w:contextualSpacing/>
        <w:rPr>
          <w:rFonts w:eastAsia="Calibri"/>
          <w:szCs w:val="24"/>
        </w:rPr>
      </w:pPr>
    </w:p>
    <w:sectPr w:rsidR="00DE384B" w:rsidSect="0079582A">
      <w:headerReference w:type="first" r:id="rId7"/>
      <w:footerReference w:type="first" r:id="rId8"/>
      <w:type w:val="continuous"/>
      <w:pgSz w:w="12240" w:h="15840" w:code="1"/>
      <w:pgMar w:top="576" w:right="1440" w:bottom="576" w:left="1440" w:header="864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902" w:rsidRDefault="004A6902" w:rsidP="006D0086">
      <w:pPr>
        <w:spacing w:after="0" w:line="240" w:lineRule="auto"/>
      </w:pPr>
      <w:r>
        <w:separator/>
      </w:r>
    </w:p>
  </w:endnote>
  <w:endnote w:type="continuationSeparator" w:id="0">
    <w:p w:rsidR="004A6902" w:rsidRDefault="004A6902" w:rsidP="006D0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1A5A" w:rsidRDefault="00CE1A5A" w:rsidP="00CE1A5A">
    <w:pPr>
      <w:pStyle w:val="Footer"/>
      <w:jc w:val="center"/>
    </w:pPr>
    <w:r w:rsidRPr="001A2C4A">
      <w:rPr>
        <w:rFonts w:ascii="Arial" w:hAnsi="Arial" w:cs="Arial"/>
        <w:b/>
        <w:color w:val="0000FF"/>
      </w:rPr>
      <w:t>AIR COMMANDOS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902" w:rsidRDefault="004A6902" w:rsidP="006D0086">
      <w:pPr>
        <w:spacing w:after="0" w:line="240" w:lineRule="auto"/>
      </w:pPr>
      <w:r>
        <w:separator/>
      </w:r>
    </w:p>
  </w:footnote>
  <w:footnote w:type="continuationSeparator" w:id="0">
    <w:p w:rsidR="004A6902" w:rsidRDefault="004A6902" w:rsidP="006D0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BAD" w:rsidRDefault="001A6A4A" w:rsidP="00652BAD">
    <w:pPr>
      <w:spacing w:after="0" w:line="240" w:lineRule="auto"/>
      <w:jc w:val="center"/>
      <w:rPr>
        <w:rFonts w:ascii="Arial" w:hAnsi="Arial"/>
        <w:b/>
        <w:color w:val="0000FF"/>
        <w:sz w:val="14"/>
        <w:szCs w:val="20"/>
      </w:rPr>
    </w:pPr>
    <w:r>
      <w:rPr>
        <w:rFonts w:ascii="Arial" w:hAnsi="Arial"/>
        <w:b/>
        <w:noProof/>
        <w:color w:val="0000FF"/>
      </w:rPr>
      <w:drawing>
        <wp:anchor distT="0" distB="0" distL="114300" distR="114300" simplePos="0" relativeHeight="251659264" behindDoc="1" locked="0" layoutInCell="1" allowOverlap="1" wp14:anchorId="620206CD" wp14:editId="02CBE328">
          <wp:simplePos x="0" y="0"/>
          <wp:positionH relativeFrom="margin">
            <wp:posOffset>-413280</wp:posOffset>
          </wp:positionH>
          <wp:positionV relativeFrom="margin">
            <wp:posOffset>-842645</wp:posOffset>
          </wp:positionV>
          <wp:extent cx="946150" cy="960120"/>
          <wp:effectExtent l="0" t="0" r="6350" b="0"/>
          <wp:wrapNone/>
          <wp:docPr id="3" name="Picture 3" descr="Blue DoD Memo 8 5x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lue DoD Memo 8 5x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15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37E1">
      <w:rPr>
        <w:rFonts w:ascii="Arial" w:hAnsi="Arial"/>
        <w:b/>
        <w:color w:val="0000FF"/>
        <w:sz w:val="24"/>
        <w:szCs w:val="20"/>
      </w:rPr>
      <w:t xml:space="preserve">    </w:t>
    </w:r>
    <w:r w:rsidR="001024D3">
      <w:rPr>
        <w:rFonts w:ascii="Arial" w:hAnsi="Arial"/>
        <w:b/>
        <w:color w:val="0000FF"/>
        <w:sz w:val="24"/>
        <w:szCs w:val="20"/>
      </w:rPr>
      <w:t>DEP</w:t>
    </w:r>
    <w:r w:rsidR="006D0086" w:rsidRPr="006D0086">
      <w:rPr>
        <w:rFonts w:ascii="Arial" w:hAnsi="Arial"/>
        <w:b/>
        <w:color w:val="0000FF"/>
        <w:sz w:val="24"/>
        <w:szCs w:val="20"/>
      </w:rPr>
      <w:t>ARTMENT OF THE AIR FORCE</w:t>
    </w:r>
  </w:p>
  <w:p w:rsidR="00652BAD" w:rsidRDefault="001A6A4A" w:rsidP="001A6A4A">
    <w:pPr>
      <w:tabs>
        <w:tab w:val="left" w:pos="390"/>
        <w:tab w:val="center" w:pos="4680"/>
      </w:tabs>
      <w:spacing w:after="0" w:line="240" w:lineRule="auto"/>
      <w:rPr>
        <w:rFonts w:ascii="Arial" w:hAnsi="Arial"/>
        <w:b/>
        <w:color w:val="0000FF"/>
        <w:sz w:val="14"/>
        <w:szCs w:val="20"/>
      </w:rPr>
    </w:pPr>
    <w:r>
      <w:rPr>
        <w:rFonts w:ascii="Arial" w:hAnsi="Arial"/>
        <w:b/>
        <w:color w:val="0000FF"/>
        <w:sz w:val="21"/>
        <w:szCs w:val="21"/>
      </w:rPr>
      <w:tab/>
    </w:r>
    <w:r>
      <w:rPr>
        <w:rFonts w:ascii="Arial" w:hAnsi="Arial"/>
        <w:b/>
        <w:color w:val="0000FF"/>
        <w:sz w:val="21"/>
        <w:szCs w:val="21"/>
      </w:rPr>
      <w:tab/>
    </w:r>
    <w:r w:rsidR="009137E1">
      <w:rPr>
        <w:rFonts w:ascii="Arial" w:hAnsi="Arial"/>
        <w:b/>
        <w:color w:val="0000FF"/>
        <w:sz w:val="21"/>
        <w:szCs w:val="21"/>
      </w:rPr>
      <w:t xml:space="preserve">     </w:t>
    </w:r>
    <w:r w:rsidR="00652BAD">
      <w:rPr>
        <w:rFonts w:ascii="Arial" w:hAnsi="Arial"/>
        <w:b/>
        <w:color w:val="0000FF"/>
        <w:sz w:val="21"/>
        <w:szCs w:val="21"/>
      </w:rPr>
      <w:t>27TH SPECIAL OPERATIONS</w:t>
    </w:r>
    <w:r w:rsidR="00652BAD" w:rsidRPr="00B01DE0">
      <w:rPr>
        <w:rFonts w:ascii="Arial" w:hAnsi="Arial"/>
        <w:b/>
        <w:color w:val="0000FF"/>
        <w:sz w:val="21"/>
        <w:szCs w:val="21"/>
      </w:rPr>
      <w:t xml:space="preserve"> </w:t>
    </w:r>
    <w:r w:rsidR="0090472C">
      <w:rPr>
        <w:rFonts w:ascii="Arial" w:hAnsi="Arial"/>
        <w:b/>
        <w:color w:val="0000FF"/>
        <w:sz w:val="21"/>
        <w:szCs w:val="21"/>
      </w:rPr>
      <w:t>MEDICAL</w:t>
    </w:r>
    <w:r w:rsidR="001024D3">
      <w:rPr>
        <w:rFonts w:ascii="Arial" w:hAnsi="Arial"/>
        <w:b/>
        <w:color w:val="0000FF"/>
        <w:sz w:val="21"/>
        <w:szCs w:val="21"/>
      </w:rPr>
      <w:t xml:space="preserve"> OPERATIONS SQ</w:t>
    </w:r>
    <w:r w:rsidR="009137E1">
      <w:rPr>
        <w:rFonts w:ascii="Arial" w:hAnsi="Arial"/>
        <w:b/>
        <w:color w:val="0000FF"/>
        <w:sz w:val="21"/>
        <w:szCs w:val="21"/>
      </w:rPr>
      <w:t>UADRON</w:t>
    </w:r>
    <w:r w:rsidR="00652BAD" w:rsidRPr="00B01DE0">
      <w:rPr>
        <w:rFonts w:ascii="Arial" w:hAnsi="Arial"/>
        <w:b/>
        <w:color w:val="0000FF"/>
        <w:sz w:val="21"/>
        <w:szCs w:val="21"/>
      </w:rPr>
      <w:t xml:space="preserve"> (</w:t>
    </w:r>
    <w:r w:rsidR="00652BAD">
      <w:rPr>
        <w:rFonts w:ascii="Arial" w:hAnsi="Arial"/>
        <w:b/>
        <w:color w:val="0000FF"/>
        <w:sz w:val="21"/>
        <w:szCs w:val="21"/>
      </w:rPr>
      <w:t>AFSOC</w:t>
    </w:r>
    <w:r w:rsidR="00652BAD" w:rsidRPr="00B01DE0">
      <w:rPr>
        <w:rFonts w:ascii="Arial" w:hAnsi="Arial"/>
        <w:b/>
        <w:color w:val="0000FF"/>
        <w:sz w:val="21"/>
        <w:szCs w:val="21"/>
      </w:rPr>
      <w:t>)</w:t>
    </w:r>
  </w:p>
  <w:p w:rsidR="006D0086" w:rsidRPr="006D0086" w:rsidRDefault="009137E1" w:rsidP="00652BAD">
    <w:pPr>
      <w:spacing w:after="0" w:line="240" w:lineRule="auto"/>
      <w:jc w:val="center"/>
      <w:rPr>
        <w:rFonts w:ascii="Arial" w:hAnsi="Arial"/>
        <w:b/>
        <w:color w:val="0000FF"/>
        <w:sz w:val="14"/>
        <w:szCs w:val="20"/>
      </w:rPr>
    </w:pPr>
    <w:r>
      <w:rPr>
        <w:rFonts w:ascii="Arial" w:hAnsi="Arial"/>
        <w:b/>
        <w:color w:val="0000FF"/>
        <w:sz w:val="21"/>
        <w:szCs w:val="21"/>
      </w:rPr>
      <w:t xml:space="preserve">    </w:t>
    </w:r>
    <w:r w:rsidR="006D0086" w:rsidRPr="006D0086">
      <w:rPr>
        <w:rFonts w:ascii="Arial" w:hAnsi="Arial"/>
        <w:b/>
        <w:color w:val="0000FF"/>
        <w:sz w:val="21"/>
        <w:szCs w:val="21"/>
      </w:rPr>
      <w:t>CANNON AIR FORCE BASE NEW MEXICO</w:t>
    </w:r>
  </w:p>
  <w:p w:rsidR="006D0086" w:rsidRDefault="006D00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440" w:hanging="24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2520" w:hanging="243"/>
      </w:pPr>
    </w:lvl>
    <w:lvl w:ilvl="2">
      <w:numFmt w:val="bullet"/>
      <w:lvlText w:val="•"/>
      <w:lvlJc w:val="left"/>
      <w:pPr>
        <w:ind w:left="3600" w:hanging="243"/>
      </w:pPr>
    </w:lvl>
    <w:lvl w:ilvl="3">
      <w:numFmt w:val="bullet"/>
      <w:lvlText w:val="•"/>
      <w:lvlJc w:val="left"/>
      <w:pPr>
        <w:ind w:left="4680" w:hanging="243"/>
      </w:pPr>
    </w:lvl>
    <w:lvl w:ilvl="4">
      <w:numFmt w:val="bullet"/>
      <w:lvlText w:val="•"/>
      <w:lvlJc w:val="left"/>
      <w:pPr>
        <w:ind w:left="5760" w:hanging="243"/>
      </w:pPr>
    </w:lvl>
    <w:lvl w:ilvl="5">
      <w:numFmt w:val="bullet"/>
      <w:lvlText w:val="•"/>
      <w:lvlJc w:val="left"/>
      <w:pPr>
        <w:ind w:left="6840" w:hanging="243"/>
      </w:pPr>
    </w:lvl>
    <w:lvl w:ilvl="6">
      <w:numFmt w:val="bullet"/>
      <w:lvlText w:val="•"/>
      <w:lvlJc w:val="left"/>
      <w:pPr>
        <w:ind w:left="7920" w:hanging="243"/>
      </w:pPr>
    </w:lvl>
    <w:lvl w:ilvl="7">
      <w:numFmt w:val="bullet"/>
      <w:lvlText w:val="•"/>
      <w:lvlJc w:val="left"/>
      <w:pPr>
        <w:ind w:left="9000" w:hanging="243"/>
      </w:pPr>
    </w:lvl>
    <w:lvl w:ilvl="8">
      <w:numFmt w:val="bullet"/>
      <w:lvlText w:val="•"/>
      <w:lvlJc w:val="left"/>
      <w:pPr>
        <w:ind w:left="10080" w:hanging="243"/>
      </w:pPr>
    </w:lvl>
  </w:abstractNum>
  <w:abstractNum w:abstractNumId="1" w15:restartNumberingAfterBreak="0">
    <w:nsid w:val="040314FB"/>
    <w:multiLevelType w:val="hybridMultilevel"/>
    <w:tmpl w:val="1B8647B8"/>
    <w:lvl w:ilvl="0" w:tplc="DA045C64">
      <w:start w:val="1"/>
      <w:numFmt w:val="decimal"/>
      <w:lvlText w:val="%1."/>
      <w:lvlJc w:val="left"/>
      <w:pPr>
        <w:ind w:left="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24862">
      <w:start w:val="1"/>
      <w:numFmt w:val="lowerLetter"/>
      <w:lvlText w:val="%2.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D02B6C">
      <w:start w:val="1"/>
      <w:numFmt w:val="lowerRoman"/>
      <w:lvlText w:val="%3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4BC28">
      <w:start w:val="1"/>
      <w:numFmt w:val="decimal"/>
      <w:lvlText w:val="%4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16D1C8">
      <w:start w:val="1"/>
      <w:numFmt w:val="lowerLetter"/>
      <w:lvlText w:val="%5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0C64E">
      <w:start w:val="1"/>
      <w:numFmt w:val="lowerRoman"/>
      <w:lvlText w:val="%6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380DFA">
      <w:start w:val="1"/>
      <w:numFmt w:val="decimal"/>
      <w:lvlText w:val="%7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9C4F82">
      <w:start w:val="1"/>
      <w:numFmt w:val="lowerLetter"/>
      <w:lvlText w:val="%8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F40286">
      <w:start w:val="1"/>
      <w:numFmt w:val="lowerRoman"/>
      <w:lvlText w:val="%9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6C28C8"/>
    <w:multiLevelType w:val="hybridMultilevel"/>
    <w:tmpl w:val="03B6B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83AB1"/>
    <w:multiLevelType w:val="hybridMultilevel"/>
    <w:tmpl w:val="79E0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9039C"/>
    <w:multiLevelType w:val="hybridMultilevel"/>
    <w:tmpl w:val="085CE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406DF"/>
    <w:multiLevelType w:val="hybridMultilevel"/>
    <w:tmpl w:val="4CFA8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F6D21"/>
    <w:multiLevelType w:val="hybridMultilevel"/>
    <w:tmpl w:val="0E0434F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56F81"/>
    <w:multiLevelType w:val="hybridMultilevel"/>
    <w:tmpl w:val="18DC2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E44D1"/>
    <w:multiLevelType w:val="hybridMultilevel"/>
    <w:tmpl w:val="92C28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15E6E"/>
    <w:multiLevelType w:val="hybridMultilevel"/>
    <w:tmpl w:val="0FE65B60"/>
    <w:lvl w:ilvl="0" w:tplc="73225CCA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10" w15:restartNumberingAfterBreak="0">
    <w:nsid w:val="467E2326"/>
    <w:multiLevelType w:val="hybridMultilevel"/>
    <w:tmpl w:val="D6200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24BE1"/>
    <w:multiLevelType w:val="hybridMultilevel"/>
    <w:tmpl w:val="4A306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C322D"/>
    <w:multiLevelType w:val="hybridMultilevel"/>
    <w:tmpl w:val="6002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332EC"/>
    <w:multiLevelType w:val="hybridMultilevel"/>
    <w:tmpl w:val="79063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94E2A"/>
    <w:multiLevelType w:val="hybridMultilevel"/>
    <w:tmpl w:val="0106A7EE"/>
    <w:lvl w:ilvl="0" w:tplc="C9F4531E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15" w15:restartNumberingAfterBreak="0">
    <w:nsid w:val="5F160D10"/>
    <w:multiLevelType w:val="hybridMultilevel"/>
    <w:tmpl w:val="B68C8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31911"/>
    <w:multiLevelType w:val="hybridMultilevel"/>
    <w:tmpl w:val="EC2CF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15C02"/>
    <w:multiLevelType w:val="hybridMultilevel"/>
    <w:tmpl w:val="D77C2C80"/>
    <w:lvl w:ilvl="0" w:tplc="0994D25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18" w15:restartNumberingAfterBreak="0">
    <w:nsid w:val="6D620B2E"/>
    <w:multiLevelType w:val="hybridMultilevel"/>
    <w:tmpl w:val="5016E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B7615"/>
    <w:multiLevelType w:val="hybridMultilevel"/>
    <w:tmpl w:val="58BA38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F78CB"/>
    <w:multiLevelType w:val="hybridMultilevel"/>
    <w:tmpl w:val="BF827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4"/>
  </w:num>
  <w:num w:numId="6">
    <w:abstractNumId w:val="20"/>
  </w:num>
  <w:num w:numId="7">
    <w:abstractNumId w:val="2"/>
  </w:num>
  <w:num w:numId="8">
    <w:abstractNumId w:val="12"/>
  </w:num>
  <w:num w:numId="9">
    <w:abstractNumId w:val="8"/>
  </w:num>
  <w:num w:numId="10">
    <w:abstractNumId w:val="15"/>
  </w:num>
  <w:num w:numId="11">
    <w:abstractNumId w:val="6"/>
  </w:num>
  <w:num w:numId="12">
    <w:abstractNumId w:val="19"/>
  </w:num>
  <w:num w:numId="13">
    <w:abstractNumId w:val="1"/>
  </w:num>
  <w:num w:numId="14">
    <w:abstractNumId w:val="17"/>
  </w:num>
  <w:num w:numId="15">
    <w:abstractNumId w:val="10"/>
  </w:num>
  <w:num w:numId="16">
    <w:abstractNumId w:val="14"/>
  </w:num>
  <w:num w:numId="17">
    <w:abstractNumId w:val="18"/>
  </w:num>
  <w:num w:numId="18">
    <w:abstractNumId w:val="16"/>
  </w:num>
  <w:num w:numId="19">
    <w:abstractNumId w:val="9"/>
  </w:num>
  <w:num w:numId="20">
    <w:abstractNumId w:val="13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E68"/>
    <w:rsid w:val="000237D7"/>
    <w:rsid w:val="000720CE"/>
    <w:rsid w:val="000A7BEA"/>
    <w:rsid w:val="000B507E"/>
    <w:rsid w:val="000B68ED"/>
    <w:rsid w:val="000D423C"/>
    <w:rsid w:val="000D6917"/>
    <w:rsid w:val="000F074C"/>
    <w:rsid w:val="000F25EA"/>
    <w:rsid w:val="0010032F"/>
    <w:rsid w:val="001024D3"/>
    <w:rsid w:val="00120E0B"/>
    <w:rsid w:val="0015686B"/>
    <w:rsid w:val="001722AF"/>
    <w:rsid w:val="0019638F"/>
    <w:rsid w:val="001A6A4A"/>
    <w:rsid w:val="001B1795"/>
    <w:rsid w:val="001C4484"/>
    <w:rsid w:val="001E7ADC"/>
    <w:rsid w:val="001F11D4"/>
    <w:rsid w:val="001F6FAC"/>
    <w:rsid w:val="0020351E"/>
    <w:rsid w:val="00233B08"/>
    <w:rsid w:val="0026447E"/>
    <w:rsid w:val="00264DDE"/>
    <w:rsid w:val="0029595A"/>
    <w:rsid w:val="002A0725"/>
    <w:rsid w:val="002B6DBC"/>
    <w:rsid w:val="002C662B"/>
    <w:rsid w:val="002D0849"/>
    <w:rsid w:val="002D70E4"/>
    <w:rsid w:val="002E0E15"/>
    <w:rsid w:val="003019AE"/>
    <w:rsid w:val="003153B9"/>
    <w:rsid w:val="00382583"/>
    <w:rsid w:val="003A556F"/>
    <w:rsid w:val="003B5310"/>
    <w:rsid w:val="003C4DAF"/>
    <w:rsid w:val="003E1536"/>
    <w:rsid w:val="003F271A"/>
    <w:rsid w:val="003F61C3"/>
    <w:rsid w:val="00403045"/>
    <w:rsid w:val="00406499"/>
    <w:rsid w:val="004A67E6"/>
    <w:rsid w:val="004A6902"/>
    <w:rsid w:val="004F1F7B"/>
    <w:rsid w:val="0050393E"/>
    <w:rsid w:val="005044F9"/>
    <w:rsid w:val="00572EE9"/>
    <w:rsid w:val="00596F66"/>
    <w:rsid w:val="005A47E8"/>
    <w:rsid w:val="005A4FBC"/>
    <w:rsid w:val="005D567B"/>
    <w:rsid w:val="00620F78"/>
    <w:rsid w:val="00623B5A"/>
    <w:rsid w:val="00652BAD"/>
    <w:rsid w:val="00653398"/>
    <w:rsid w:val="00661D11"/>
    <w:rsid w:val="00664482"/>
    <w:rsid w:val="006A00C9"/>
    <w:rsid w:val="006B1E52"/>
    <w:rsid w:val="006C6D60"/>
    <w:rsid w:val="006D0086"/>
    <w:rsid w:val="00744596"/>
    <w:rsid w:val="0075467A"/>
    <w:rsid w:val="00757C58"/>
    <w:rsid w:val="00787270"/>
    <w:rsid w:val="0079582A"/>
    <w:rsid w:val="007D256E"/>
    <w:rsid w:val="007F3236"/>
    <w:rsid w:val="00832EED"/>
    <w:rsid w:val="008457F5"/>
    <w:rsid w:val="008463F4"/>
    <w:rsid w:val="00847D4A"/>
    <w:rsid w:val="00857ABD"/>
    <w:rsid w:val="00876A2A"/>
    <w:rsid w:val="008A404A"/>
    <w:rsid w:val="008D5286"/>
    <w:rsid w:val="008D77AB"/>
    <w:rsid w:val="008E3D61"/>
    <w:rsid w:val="0090472C"/>
    <w:rsid w:val="009137E1"/>
    <w:rsid w:val="009143D5"/>
    <w:rsid w:val="009158D2"/>
    <w:rsid w:val="009402D8"/>
    <w:rsid w:val="0095008E"/>
    <w:rsid w:val="00952B1A"/>
    <w:rsid w:val="00977D0B"/>
    <w:rsid w:val="009A251B"/>
    <w:rsid w:val="009B69EC"/>
    <w:rsid w:val="009E1057"/>
    <w:rsid w:val="00A3085E"/>
    <w:rsid w:val="00A32DB2"/>
    <w:rsid w:val="00A66410"/>
    <w:rsid w:val="00AB0F1B"/>
    <w:rsid w:val="00AD3E68"/>
    <w:rsid w:val="00AD647C"/>
    <w:rsid w:val="00B25A5C"/>
    <w:rsid w:val="00B551BB"/>
    <w:rsid w:val="00B74041"/>
    <w:rsid w:val="00BA086E"/>
    <w:rsid w:val="00BA62ED"/>
    <w:rsid w:val="00BD688F"/>
    <w:rsid w:val="00BE576E"/>
    <w:rsid w:val="00BF48DF"/>
    <w:rsid w:val="00C06340"/>
    <w:rsid w:val="00C35487"/>
    <w:rsid w:val="00C43D99"/>
    <w:rsid w:val="00C53FA3"/>
    <w:rsid w:val="00C65B54"/>
    <w:rsid w:val="00CA7540"/>
    <w:rsid w:val="00CD34B3"/>
    <w:rsid w:val="00CE1A5A"/>
    <w:rsid w:val="00CE75CA"/>
    <w:rsid w:val="00D40F70"/>
    <w:rsid w:val="00D51275"/>
    <w:rsid w:val="00D714C9"/>
    <w:rsid w:val="00DB3469"/>
    <w:rsid w:val="00DC15AF"/>
    <w:rsid w:val="00DE384B"/>
    <w:rsid w:val="00DF0B49"/>
    <w:rsid w:val="00DF194F"/>
    <w:rsid w:val="00E05695"/>
    <w:rsid w:val="00E078D0"/>
    <w:rsid w:val="00E14E07"/>
    <w:rsid w:val="00E304E3"/>
    <w:rsid w:val="00E9417E"/>
    <w:rsid w:val="00E94976"/>
    <w:rsid w:val="00F068AE"/>
    <w:rsid w:val="00F32A8A"/>
    <w:rsid w:val="00F33175"/>
    <w:rsid w:val="00F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99D30F-5961-4593-82C7-170D1BC5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D60"/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D0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0086"/>
  </w:style>
  <w:style w:type="paragraph" w:styleId="Footer">
    <w:name w:val="footer"/>
    <w:basedOn w:val="Normal"/>
    <w:link w:val="FooterChar"/>
    <w:uiPriority w:val="99"/>
    <w:unhideWhenUsed/>
    <w:rsid w:val="006D0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086"/>
  </w:style>
  <w:style w:type="paragraph" w:styleId="BalloonText">
    <w:name w:val="Balloon Text"/>
    <w:basedOn w:val="Normal"/>
    <w:link w:val="BalloonTextChar"/>
    <w:uiPriority w:val="99"/>
    <w:semiHidden/>
    <w:unhideWhenUsed/>
    <w:rsid w:val="006D00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0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A67E6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A67E6"/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53B9"/>
    <w:rPr>
      <w:color w:val="0563C1" w:themeColor="hyperlink"/>
      <w:u w:val="single"/>
    </w:rPr>
  </w:style>
  <w:style w:type="paragraph" w:customStyle="1" w:styleId="Default">
    <w:name w:val="Default"/>
    <w:rsid w:val="009402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A6A4A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A6A4A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B74041"/>
    <w:pPr>
      <w:ind w:left="720"/>
      <w:contextualSpacing/>
    </w:pPr>
  </w:style>
  <w:style w:type="table" w:customStyle="1" w:styleId="TableGrid0">
    <w:name w:val="TableGrid"/>
    <w:rsid w:val="00C3548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etterhead">
    <w:name w:val="letterhead"/>
    <w:basedOn w:val="Normal"/>
    <w:rsid w:val="0015686B"/>
    <w:pPr>
      <w:tabs>
        <w:tab w:val="left" w:pos="446"/>
        <w:tab w:val="left" w:pos="907"/>
        <w:tab w:val="left" w:pos="1440"/>
        <w:tab w:val="left" w:pos="1987"/>
        <w:tab w:val="left" w:pos="2434"/>
      </w:tabs>
      <w:spacing w:after="0" w:line="240" w:lineRule="auto"/>
    </w:pPr>
    <w:rPr>
      <w:rFonts w:ascii="Courier New" w:hAnsi="Courier New"/>
      <w:color w:val="auto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MDG\Letterhead%20Templates\27%20SOW%20Letterhead%2070th%20Anniversary%20(Jan%202017)-MEDICAL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27 SOW Letterhead 70th Anniversary (Jan 2017)-MEDICAL GROUP</Template>
  <TotalTime>323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HUBBARD, CAROL B SSgt USAF AFSOC 27 SOMDOS/SGMOF</dc:creator>
  <cp:keywords/>
  <dc:description/>
  <cp:lastModifiedBy>SIGALA-BLACKERBY, GIDGET M GS-05 USAF AFSOC 27 SOMDOS/CCS</cp:lastModifiedBy>
  <cp:revision>11</cp:revision>
  <cp:lastPrinted>2018-12-10T23:02:00Z</cp:lastPrinted>
  <dcterms:created xsi:type="dcterms:W3CDTF">2018-11-16T20:57:00Z</dcterms:created>
  <dcterms:modified xsi:type="dcterms:W3CDTF">2019-03-08T20:31:00Z</dcterms:modified>
</cp:coreProperties>
</file>